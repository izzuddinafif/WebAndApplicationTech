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0A13D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05468EB6" w14:textId="36177E0E" w:rsidR="0040579F" w:rsidRPr="00A61BFE" w:rsidRDefault="00A61BFE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WORKSHOP TEKNOLOGI WEB DAN APLIKASI</w:t>
      </w:r>
    </w:p>
    <w:p w14:paraId="7EDD7EA8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1250E91F" w14:textId="436B939D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A61BFE">
        <w:rPr>
          <w:b/>
          <w:lang w:val="en-US"/>
        </w:rPr>
        <w:t>PHP 2</w:t>
      </w:r>
      <w:r>
        <w:rPr>
          <w:b/>
        </w:rPr>
        <w:t>”</w:t>
      </w:r>
    </w:p>
    <w:p w14:paraId="450C07ED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7998FBBE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7CFE9065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4CF673F1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4349BA98" wp14:editId="7E882305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CB21" w14:textId="77777777" w:rsidR="0040579F" w:rsidRDefault="0040579F" w:rsidP="0040579F">
      <w:pPr>
        <w:spacing w:after="0"/>
      </w:pPr>
      <w:r>
        <w:t xml:space="preserve">  </w:t>
      </w:r>
    </w:p>
    <w:p w14:paraId="6FDF7E03" w14:textId="77777777" w:rsidR="0040579F" w:rsidRDefault="0040579F" w:rsidP="0040579F">
      <w:pPr>
        <w:spacing w:after="0"/>
      </w:pPr>
    </w:p>
    <w:p w14:paraId="6BF22EC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44FA5619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52C5DF03" w14:textId="77777777" w:rsidR="0040579F" w:rsidRDefault="0040579F" w:rsidP="0040579F">
      <w:pPr>
        <w:spacing w:after="0"/>
        <w:ind w:hanging="10"/>
        <w:jc w:val="center"/>
      </w:pPr>
    </w:p>
    <w:p w14:paraId="0C095F71" w14:textId="77777777" w:rsidR="0040579F" w:rsidRDefault="0040579F" w:rsidP="0040579F">
      <w:pPr>
        <w:spacing w:after="0"/>
        <w:ind w:hanging="10"/>
        <w:jc w:val="center"/>
      </w:pPr>
    </w:p>
    <w:p w14:paraId="5E9F345C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0CAC953A" w14:textId="5AA02574" w:rsidR="0040579F" w:rsidRDefault="00A61BFE" w:rsidP="00A61BFE">
      <w:pPr>
        <w:spacing w:after="0"/>
        <w:jc w:val="center"/>
        <w:rPr>
          <w:rFonts w:eastAsia="Times New Roman"/>
          <w:b/>
          <w:bCs/>
        </w:rPr>
      </w:pPr>
      <w:proofErr w:type="spellStart"/>
      <w:r w:rsidRPr="00A61BFE">
        <w:rPr>
          <w:b/>
          <w:bCs/>
        </w:rPr>
        <w:t>Rahardhita</w:t>
      </w:r>
      <w:proofErr w:type="spellEnd"/>
      <w:r w:rsidRPr="00A61BFE">
        <w:rPr>
          <w:b/>
          <w:bCs/>
        </w:rPr>
        <w:t xml:space="preserve"> </w:t>
      </w:r>
      <w:proofErr w:type="spellStart"/>
      <w:r w:rsidRPr="00A61BFE">
        <w:rPr>
          <w:b/>
          <w:bCs/>
        </w:rPr>
        <w:t>Widyatra</w:t>
      </w:r>
      <w:proofErr w:type="spellEnd"/>
      <w:r w:rsidRPr="00A61BFE">
        <w:rPr>
          <w:b/>
          <w:bCs/>
        </w:rPr>
        <w:t xml:space="preserve"> Sudibyo S.ST., MT., Ph.D.</w:t>
      </w:r>
    </w:p>
    <w:p w14:paraId="53E57762" w14:textId="77777777" w:rsidR="0040579F" w:rsidRDefault="0040579F" w:rsidP="0040579F">
      <w:pPr>
        <w:spacing w:after="0"/>
        <w:rPr>
          <w:b/>
          <w:bCs/>
        </w:rPr>
      </w:pPr>
    </w:p>
    <w:p w14:paraId="2521D5FA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1E1A9676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7D0B0102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2A32A942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74940272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br w:type="page"/>
      </w:r>
      <w:r>
        <w:rPr>
          <w:rFonts w:eastAsia="Times New Roman"/>
          <w:b/>
          <w:lang w:val="en-US"/>
        </w:rPr>
        <w:lastRenderedPageBreak/>
        <w:t>BAB I</w:t>
      </w:r>
    </w:p>
    <w:p w14:paraId="6D2EB577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PENDAHULUAN</w:t>
      </w:r>
    </w:p>
    <w:p w14:paraId="33F47F5B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6F0B1692" w14:textId="4CC9BE23" w:rsidR="0040579F" w:rsidRPr="00A61BFE" w:rsidRDefault="0040579F" w:rsidP="0040579F">
      <w:pPr>
        <w:numPr>
          <w:ilvl w:val="0"/>
          <w:numId w:val="8"/>
        </w:numPr>
        <w:spacing w:after="0"/>
        <w:ind w:left="0" w:firstLine="284"/>
        <w:rPr>
          <w:rFonts w:eastAsia="Times New Roman"/>
          <w:bCs/>
        </w:rPr>
      </w:pPr>
      <w:proofErr w:type="spellStart"/>
      <w:r>
        <w:rPr>
          <w:rFonts w:eastAsia="Times New Roman"/>
          <w:b/>
          <w:lang w:val="en-US"/>
        </w:rPr>
        <w:t>Tujuan</w:t>
      </w:r>
      <w:proofErr w:type="spellEnd"/>
      <w:r>
        <w:rPr>
          <w:rFonts w:eastAsia="Times New Roman"/>
          <w:b/>
          <w:lang w:val="en-US"/>
        </w:rPr>
        <w:t xml:space="preserve"> </w:t>
      </w:r>
      <w:proofErr w:type="spellStart"/>
      <w:r>
        <w:rPr>
          <w:rFonts w:eastAsia="Times New Roman"/>
          <w:b/>
          <w:lang w:val="en-US"/>
        </w:rPr>
        <w:t>Penelitian</w:t>
      </w:r>
      <w:proofErr w:type="spellEnd"/>
    </w:p>
    <w:p w14:paraId="72902D3D" w14:textId="5512BEA4" w:rsidR="00A61BFE" w:rsidRPr="00A61BFE" w:rsidRDefault="00A61BFE" w:rsidP="00A61BFE">
      <w:pPr>
        <w:spacing w:after="0"/>
        <w:ind w:left="720"/>
        <w:rPr>
          <w:rFonts w:eastAsia="Times New Roman"/>
          <w:bCs/>
          <w:lang w:val="en-US"/>
        </w:rPr>
      </w:pPr>
      <w:r>
        <w:rPr>
          <w:rStyle w:val="fontstyle01"/>
        </w:rPr>
        <w:t xml:space="preserve">1. Memahami tentang </w:t>
      </w:r>
      <w:proofErr w:type="spellStart"/>
      <w:r>
        <w:rPr>
          <w:rStyle w:val="fontstyle01"/>
        </w:rPr>
        <w:t>Array</w:t>
      </w:r>
      <w:proofErr w:type="spellEnd"/>
      <w:r>
        <w:rPr>
          <w:rStyle w:val="fontstyle01"/>
        </w:rPr>
        <w:t xml:space="preserve"> di PHP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2. Memahami penggunaan Fungsi dalam PHP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3. Memahami tentang </w:t>
      </w:r>
      <w:proofErr w:type="spellStart"/>
      <w:r>
        <w:rPr>
          <w:rStyle w:val="fontstyle01"/>
        </w:rPr>
        <w:t>String</w:t>
      </w:r>
      <w:proofErr w:type="spellEnd"/>
      <w:r>
        <w:rPr>
          <w:rStyle w:val="fontstyle01"/>
        </w:rPr>
        <w:t xml:space="preserve"> dan Date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4. Memahami tentang </w:t>
      </w:r>
      <w:proofErr w:type="spellStart"/>
      <w:r>
        <w:rPr>
          <w:rStyle w:val="fontstyle01"/>
        </w:rPr>
        <w:t>Modularisasi</w:t>
      </w:r>
      <w:proofErr w:type="spellEnd"/>
      <w:r>
        <w:rPr>
          <w:rStyle w:val="fontstyle01"/>
        </w:rPr>
        <w:t xml:space="preserve"> dalam PHP</w:t>
      </w:r>
      <w:r>
        <w:t xml:space="preserve"> </w:t>
      </w:r>
    </w:p>
    <w:p w14:paraId="176DCF36" w14:textId="77777777" w:rsidR="0040579F" w:rsidRDefault="0040579F">
      <w:pPr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br w:type="page"/>
      </w:r>
    </w:p>
    <w:p w14:paraId="717A410A" w14:textId="367B69BB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BAB II</w:t>
      </w:r>
    </w:p>
    <w:p w14:paraId="7A1E224D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ANALISA DAN KESIMPULAN</w:t>
      </w:r>
    </w:p>
    <w:p w14:paraId="7116E5F8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168160FE" w14:textId="49930091" w:rsidR="0040579F" w:rsidRDefault="0040579F" w:rsidP="00A61BFE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5B863A96" w14:textId="77777777" w:rsidR="00A61BFE" w:rsidRDefault="00A61BFE" w:rsidP="00A61BFE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Array</w:t>
      </w:r>
    </w:p>
    <w:p w14:paraId="478278D7" w14:textId="77777777" w:rsidR="00A61BFE" w:rsidRDefault="00A61BFE" w:rsidP="00A61BFE">
      <w:pPr>
        <w:rPr>
          <w:lang w:val="en-US"/>
        </w:rPr>
      </w:pPr>
      <w:r>
        <w:rPr>
          <w:lang w:val="en-US"/>
        </w:rPr>
        <w:t>Source code:</w:t>
      </w:r>
    </w:p>
    <w:p w14:paraId="73629C9B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drawing>
          <wp:inline distT="0" distB="0" distL="0" distR="0" wp14:anchorId="511B829A" wp14:editId="276E36C6">
            <wp:extent cx="5943600" cy="64452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19C" w14:textId="77777777" w:rsidR="00A61BFE" w:rsidRDefault="00A61BFE" w:rsidP="00A61BFE">
      <w:pPr>
        <w:rPr>
          <w:lang w:val="en-US"/>
        </w:rPr>
      </w:pPr>
      <w:r>
        <w:rPr>
          <w:lang w:val="en-US"/>
        </w:rPr>
        <w:t>Result:</w:t>
      </w:r>
    </w:p>
    <w:p w14:paraId="1E5C0559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4A3801D3" wp14:editId="61AAE8D2">
            <wp:extent cx="5943600" cy="644525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93C" w14:textId="77777777" w:rsidR="00A61BFE" w:rsidRDefault="00A61BFE" w:rsidP="00A61BFE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Built in math</w:t>
      </w:r>
    </w:p>
    <w:p w14:paraId="51ABAB96" w14:textId="77777777" w:rsidR="00A61BFE" w:rsidRDefault="00A61BFE" w:rsidP="00A61BFE">
      <w:pPr>
        <w:rPr>
          <w:lang w:val="en-US"/>
        </w:rPr>
      </w:pPr>
      <w:r>
        <w:rPr>
          <w:lang w:val="en-US"/>
        </w:rPr>
        <w:t>Source code:</w:t>
      </w:r>
    </w:p>
    <w:p w14:paraId="41E27CB3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74B2B314" wp14:editId="068CEA99">
            <wp:extent cx="5943600" cy="64452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A563" w14:textId="77777777" w:rsidR="00A61BFE" w:rsidRDefault="00A61BFE" w:rsidP="00A61BFE">
      <w:pPr>
        <w:rPr>
          <w:lang w:val="en-US"/>
        </w:rPr>
      </w:pPr>
      <w:r>
        <w:rPr>
          <w:lang w:val="en-US"/>
        </w:rPr>
        <w:t>Result:</w:t>
      </w:r>
    </w:p>
    <w:p w14:paraId="4D938FF2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6710AB73" wp14:editId="058E39A4">
            <wp:extent cx="5943600" cy="6445250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0D9B" w14:textId="77777777" w:rsidR="00A61BFE" w:rsidRDefault="00A61BFE" w:rsidP="00A61BFE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String</w:t>
      </w:r>
    </w:p>
    <w:p w14:paraId="5044D337" w14:textId="77777777" w:rsidR="00A61BFE" w:rsidRDefault="00A61BFE" w:rsidP="00A61BFE">
      <w:pPr>
        <w:rPr>
          <w:lang w:val="en-US"/>
        </w:rPr>
      </w:pPr>
      <w:r>
        <w:rPr>
          <w:lang w:val="en-US"/>
        </w:rPr>
        <w:t>Source code:</w:t>
      </w:r>
    </w:p>
    <w:p w14:paraId="7B67D1FF" w14:textId="77777777" w:rsidR="00A61BFE" w:rsidRPr="00FC3AFD" w:rsidRDefault="00A61BFE" w:rsidP="00A61BFE">
      <w:r>
        <w:rPr>
          <w:noProof/>
        </w:rPr>
        <w:lastRenderedPageBreak/>
        <w:drawing>
          <wp:inline distT="0" distB="0" distL="0" distR="0" wp14:anchorId="3C45FA68" wp14:editId="63A4399A">
            <wp:extent cx="5943600" cy="64452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2EDA" w14:textId="77777777" w:rsidR="00A61BFE" w:rsidRDefault="00A61BFE" w:rsidP="00A61BFE">
      <w:pPr>
        <w:rPr>
          <w:lang w:val="en-US"/>
        </w:rPr>
      </w:pPr>
      <w:r>
        <w:rPr>
          <w:lang w:val="en-US"/>
        </w:rPr>
        <w:t>Result:</w:t>
      </w:r>
    </w:p>
    <w:p w14:paraId="11424DEB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2E42B046" wp14:editId="4F713369">
            <wp:extent cx="5943600" cy="644525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95A" w14:textId="77777777" w:rsidR="00A61BFE" w:rsidRDefault="00A61BFE" w:rsidP="00A61BFE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Return value</w:t>
      </w:r>
    </w:p>
    <w:p w14:paraId="0E71C864" w14:textId="77777777" w:rsidR="00A61BFE" w:rsidRDefault="00A61BFE" w:rsidP="00A61BFE">
      <w:pPr>
        <w:rPr>
          <w:lang w:val="en-US"/>
        </w:rPr>
      </w:pPr>
      <w:r>
        <w:rPr>
          <w:lang w:val="en-US"/>
        </w:rPr>
        <w:t>Source code:</w:t>
      </w:r>
    </w:p>
    <w:p w14:paraId="3E215DE0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44CE3602" wp14:editId="35FAD606">
            <wp:extent cx="5943600" cy="64452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109" w14:textId="77777777" w:rsidR="00A61BFE" w:rsidRDefault="00A61BFE" w:rsidP="00A61BFE">
      <w:pPr>
        <w:rPr>
          <w:lang w:val="en-US"/>
        </w:rPr>
      </w:pPr>
      <w:r>
        <w:rPr>
          <w:lang w:val="en-US"/>
        </w:rPr>
        <w:t>Result:</w:t>
      </w:r>
    </w:p>
    <w:p w14:paraId="28CF14C3" w14:textId="77777777" w:rsidR="00A61BFE" w:rsidRDefault="00A61BFE" w:rsidP="00A61BFE">
      <w:pPr>
        <w:rPr>
          <w:lang w:val="en-US"/>
        </w:rPr>
      </w:pPr>
      <w:r w:rsidRPr="00FC3AFD">
        <w:rPr>
          <w:noProof/>
          <w:lang w:val="en-US"/>
        </w:rPr>
        <w:lastRenderedPageBreak/>
        <w:drawing>
          <wp:inline distT="0" distB="0" distL="0" distR="0" wp14:anchorId="72F18236" wp14:editId="361D503F">
            <wp:extent cx="5943600" cy="644525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30D" w14:textId="77777777" w:rsidR="00A61BFE" w:rsidRDefault="00A61BFE" w:rsidP="00A61BFE">
      <w:pPr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Modularisasi</w:t>
      </w:r>
      <w:proofErr w:type="spellEnd"/>
    </w:p>
    <w:p w14:paraId="0D8504C5" w14:textId="77777777" w:rsidR="00A61BFE" w:rsidRDefault="00A61BFE" w:rsidP="00A61BFE">
      <w:pPr>
        <w:rPr>
          <w:lang w:val="en-US"/>
        </w:rPr>
      </w:pPr>
      <w:r>
        <w:rPr>
          <w:lang w:val="en-US"/>
        </w:rPr>
        <w:t>Source code:</w:t>
      </w:r>
    </w:p>
    <w:p w14:paraId="4314B223" w14:textId="77777777" w:rsidR="00A61BFE" w:rsidRDefault="00A61BFE" w:rsidP="00A61B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C59D4" wp14:editId="122EE4CC">
            <wp:extent cx="5943600" cy="644525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C243A" wp14:editId="68D68ECC">
            <wp:extent cx="5943600" cy="64452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7E1" w14:textId="77777777" w:rsidR="00A61BFE" w:rsidRDefault="00A61BFE" w:rsidP="00A61BFE">
      <w:pPr>
        <w:rPr>
          <w:lang w:val="en-US"/>
        </w:rPr>
      </w:pPr>
      <w:r>
        <w:rPr>
          <w:lang w:val="en-US"/>
        </w:rPr>
        <w:t>Result:</w:t>
      </w:r>
    </w:p>
    <w:p w14:paraId="61BAAA13" w14:textId="77777777" w:rsidR="00A61BFE" w:rsidRPr="00FC3AFD" w:rsidRDefault="00A61BFE" w:rsidP="00A61B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11E20" wp14:editId="195D6853">
            <wp:extent cx="5943600" cy="644525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8028F" wp14:editId="2A06E997">
            <wp:extent cx="5943600" cy="644525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C6C4" w14:textId="77777777" w:rsidR="00915981" w:rsidRDefault="00915981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154E6C" w14:textId="7FA1546D" w:rsidR="00A61BFE" w:rsidRPr="00915981" w:rsidRDefault="00A61BFE" w:rsidP="00915981">
      <w:pPr>
        <w:spacing w:after="0" w:line="256" w:lineRule="auto"/>
        <w:jc w:val="center"/>
        <w:rPr>
          <w:b/>
          <w:bCs/>
          <w:lang w:val="en-US"/>
        </w:rPr>
      </w:pPr>
      <w:r w:rsidRPr="00915981">
        <w:rPr>
          <w:b/>
          <w:bCs/>
          <w:lang w:val="en-US"/>
        </w:rPr>
        <w:lastRenderedPageBreak/>
        <w:t>PERMASALAHAN-PERMASALAHAN:</w:t>
      </w:r>
    </w:p>
    <w:p w14:paraId="530FFF35" w14:textId="54B0D2C8" w:rsidR="00A61BFE" w:rsidRDefault="00A61BFE" w:rsidP="00A61BFE">
      <w:pPr>
        <w:numPr>
          <w:ilvl w:val="0"/>
          <w:numId w:val="14"/>
        </w:numPr>
        <w:spacing w:after="0" w:line="256" w:lineRule="auto"/>
        <w:rPr>
          <w:lang w:val="en-US"/>
        </w:rPr>
      </w:pPr>
      <w:r>
        <w:rPr>
          <w:lang w:val="en-US"/>
        </w:rPr>
        <w:t>Nilai max dan mean:</w:t>
      </w:r>
      <w:r>
        <w:rPr>
          <w:lang w:val="en-US"/>
        </w:rPr>
        <w:br/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>:</w:t>
      </w:r>
    </w:p>
    <w:p w14:paraId="1E93324D" w14:textId="71FC601E" w:rsidR="00A61BFE" w:rsidRP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drawing>
          <wp:inline distT="0" distB="0" distL="0" distR="0" wp14:anchorId="7A005582" wp14:editId="624F53A8">
            <wp:extent cx="5943600" cy="644525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0DC6" w14:textId="071A7BC3" w:rsidR="00A61BFE" w:rsidRDefault="00A61BFE" w:rsidP="00A61BFE">
      <w:pPr>
        <w:spacing w:after="0" w:line="256" w:lineRule="auto"/>
        <w:ind w:left="720"/>
        <w:rPr>
          <w:lang w:val="en-US"/>
        </w:rPr>
      </w:pPr>
      <w:r>
        <w:rPr>
          <w:lang w:val="en-US"/>
        </w:rPr>
        <w:t>Source code:</w:t>
      </w:r>
    </w:p>
    <w:p w14:paraId="1E0AA85B" w14:textId="02704844" w:rsid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lastRenderedPageBreak/>
        <w:drawing>
          <wp:inline distT="0" distB="0" distL="0" distR="0" wp14:anchorId="289103CA" wp14:editId="5F78855C">
            <wp:extent cx="5943600" cy="64452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98BF" w14:textId="551B31D5" w:rsidR="00A61BFE" w:rsidRDefault="00A61BFE" w:rsidP="00A61BFE">
      <w:pPr>
        <w:numPr>
          <w:ilvl w:val="0"/>
          <w:numId w:val="14"/>
        </w:num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t>Kalkulator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>:</w:t>
      </w:r>
    </w:p>
    <w:p w14:paraId="0F53A973" w14:textId="77DA27F3" w:rsidR="00A61BFE" w:rsidRDefault="00A61BFE" w:rsidP="00A61BFE">
      <w:pPr>
        <w:spacing w:after="0" w:line="256" w:lineRule="auto"/>
        <w:ind w:left="720"/>
        <w:rPr>
          <w:lang w:val="en-US"/>
        </w:rPr>
      </w:pPr>
      <w:r>
        <w:rPr>
          <w:lang w:val="en-US"/>
        </w:rPr>
        <w:t>Hasil:</w:t>
      </w:r>
    </w:p>
    <w:p w14:paraId="2F93D33A" w14:textId="08E7C848" w:rsid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lastRenderedPageBreak/>
        <w:drawing>
          <wp:inline distT="0" distB="0" distL="0" distR="0" wp14:anchorId="3EFB1705" wp14:editId="403E2914">
            <wp:extent cx="5943600" cy="64452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866" w14:textId="08805050" w:rsidR="00A61BFE" w:rsidRDefault="00A61BFE" w:rsidP="00A61BFE">
      <w:pPr>
        <w:spacing w:after="0" w:line="256" w:lineRule="auto"/>
        <w:rPr>
          <w:lang w:val="en-US"/>
        </w:rPr>
      </w:pPr>
      <w:r>
        <w:rPr>
          <w:lang w:val="en-US"/>
        </w:rPr>
        <w:tab/>
        <w:t>Source code:</w:t>
      </w:r>
    </w:p>
    <w:p w14:paraId="10D0BDA6" w14:textId="33083597" w:rsidR="00915981" w:rsidRDefault="00915981" w:rsidP="00A61BFE">
      <w:pPr>
        <w:spacing w:after="0" w:line="256" w:lineRule="auto"/>
        <w:rPr>
          <w:lang w:val="en-US"/>
        </w:rPr>
      </w:pPr>
      <w:r w:rsidRPr="00915981">
        <w:rPr>
          <w:lang w:val="en-US"/>
        </w:rPr>
        <w:lastRenderedPageBreak/>
        <w:drawing>
          <wp:inline distT="0" distB="0" distL="0" distR="0" wp14:anchorId="08D3FCEF" wp14:editId="415C69CE">
            <wp:extent cx="5943600" cy="203898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A2BE" w14:textId="77777777" w:rsidR="00915981" w:rsidRDefault="00915981" w:rsidP="00A61BFE">
      <w:pPr>
        <w:spacing w:after="0" w:line="256" w:lineRule="auto"/>
        <w:rPr>
          <w:lang w:val="en-US"/>
        </w:rPr>
      </w:pPr>
    </w:p>
    <w:p w14:paraId="3D95CA48" w14:textId="1B511649" w:rsidR="00915981" w:rsidRDefault="00915981" w:rsidP="00A61BFE">
      <w:pPr>
        <w:spacing w:after="0" w:line="256" w:lineRule="auto"/>
        <w:rPr>
          <w:lang w:val="en-US"/>
        </w:rPr>
      </w:pPr>
      <w:r w:rsidRPr="00915981">
        <w:rPr>
          <w:lang w:val="en-US"/>
        </w:rPr>
        <w:drawing>
          <wp:inline distT="0" distB="0" distL="0" distR="0" wp14:anchorId="307E5192" wp14:editId="141C435E">
            <wp:extent cx="5943600" cy="192722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9EE6" w14:textId="390E3C73" w:rsid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lastRenderedPageBreak/>
        <w:drawing>
          <wp:inline distT="0" distB="0" distL="0" distR="0" wp14:anchorId="7231E6DC" wp14:editId="0F91D665">
            <wp:extent cx="5943600" cy="64452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573" w14:textId="157F64F3" w:rsidR="00A61BFE" w:rsidRDefault="00A61BFE" w:rsidP="00A61BFE">
      <w:pPr>
        <w:numPr>
          <w:ilvl w:val="0"/>
          <w:numId w:val="14"/>
        </w:num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t>Penjumlahan</w:t>
      </w:r>
      <w:proofErr w:type="spellEnd"/>
      <w:r>
        <w:rPr>
          <w:lang w:val="en-US"/>
        </w:rPr>
        <w:t xml:space="preserve"> Matrix 2x2:</w:t>
      </w:r>
    </w:p>
    <w:p w14:paraId="535076EC" w14:textId="719620FA" w:rsidR="00A61BFE" w:rsidRDefault="00A61BFE" w:rsidP="00A61BFE">
      <w:pPr>
        <w:spacing w:after="0" w:line="256" w:lineRule="auto"/>
        <w:ind w:left="720"/>
        <w:rPr>
          <w:lang w:val="en-US"/>
        </w:rPr>
      </w:pPr>
      <w:r>
        <w:rPr>
          <w:lang w:val="en-US"/>
        </w:rPr>
        <w:t>Hasil:</w:t>
      </w:r>
    </w:p>
    <w:p w14:paraId="277C135A" w14:textId="12171B30" w:rsid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lastRenderedPageBreak/>
        <w:drawing>
          <wp:inline distT="0" distB="0" distL="0" distR="0" wp14:anchorId="1B7AB531" wp14:editId="40D2A403">
            <wp:extent cx="5943600" cy="6321425"/>
            <wp:effectExtent l="0" t="0" r="0" b="317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3DF" w14:textId="2C42E7D2" w:rsidR="00A61BFE" w:rsidRDefault="00A61BFE" w:rsidP="00A61BFE">
      <w:pPr>
        <w:spacing w:after="0" w:line="256" w:lineRule="auto"/>
        <w:ind w:left="720"/>
        <w:rPr>
          <w:lang w:val="en-US"/>
        </w:rPr>
      </w:pPr>
      <w:r>
        <w:rPr>
          <w:lang w:val="en-US"/>
        </w:rPr>
        <w:t>Source code:</w:t>
      </w:r>
    </w:p>
    <w:p w14:paraId="1DC4236E" w14:textId="3EE38265" w:rsidR="00A61BFE" w:rsidRDefault="00A61BFE" w:rsidP="00A61BFE">
      <w:pPr>
        <w:spacing w:after="0" w:line="256" w:lineRule="auto"/>
        <w:rPr>
          <w:lang w:val="en-US"/>
        </w:rPr>
      </w:pPr>
    </w:p>
    <w:p w14:paraId="2F3B6A24" w14:textId="49464011" w:rsidR="00A61BFE" w:rsidRDefault="00A61BFE" w:rsidP="00A61BFE">
      <w:pPr>
        <w:spacing w:after="0" w:line="256" w:lineRule="auto"/>
        <w:rPr>
          <w:lang w:val="en-US"/>
        </w:rPr>
      </w:pPr>
      <w:r w:rsidRPr="00A61BFE">
        <w:rPr>
          <w:lang w:val="en-US"/>
        </w:rPr>
        <w:lastRenderedPageBreak/>
        <w:drawing>
          <wp:inline distT="0" distB="0" distL="0" distR="0" wp14:anchorId="427B1787" wp14:editId="0A0937D4">
            <wp:extent cx="5943600" cy="64452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BFE">
        <w:rPr>
          <w:lang w:val="en-US"/>
        </w:rPr>
        <w:lastRenderedPageBreak/>
        <w:drawing>
          <wp:inline distT="0" distB="0" distL="0" distR="0" wp14:anchorId="04DD98E3" wp14:editId="6AC660A0">
            <wp:extent cx="5943600" cy="64452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B78D" w14:textId="77777777" w:rsidR="00915981" w:rsidRPr="00A61BFE" w:rsidRDefault="00915981" w:rsidP="00A61BFE">
      <w:pPr>
        <w:spacing w:after="0" w:line="256" w:lineRule="auto"/>
        <w:rPr>
          <w:lang w:val="en-US"/>
        </w:rPr>
      </w:pPr>
    </w:p>
    <w:p w14:paraId="586AA71B" w14:textId="77777777" w:rsidR="0040579F" w:rsidRDefault="0040579F" w:rsidP="00A61BFE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Analisa Praktikum</w:t>
      </w:r>
    </w:p>
    <w:p w14:paraId="0E999D8A" w14:textId="60D25ADC" w:rsidR="0040579F" w:rsidRDefault="00915981" w:rsidP="00915981">
      <w:pPr>
        <w:spacing w:after="0" w:line="252" w:lineRule="auto"/>
        <w:jc w:val="both"/>
        <w:rPr>
          <w:rFonts w:eastAsia="Times New Roman"/>
          <w:bCs/>
          <w:lang w:val="en-US"/>
        </w:rPr>
      </w:pPr>
      <w:r>
        <w:rPr>
          <w:rFonts w:eastAsia="Times New Roman"/>
          <w:bCs/>
        </w:rPr>
        <w:tab/>
      </w:r>
      <w:proofErr w:type="spellStart"/>
      <w:r>
        <w:rPr>
          <w:rFonts w:eastAsia="Times New Roman"/>
          <w:bCs/>
          <w:lang w:val="en-US"/>
        </w:rPr>
        <w:t>Dalam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praktikum</w:t>
      </w:r>
      <w:proofErr w:type="spellEnd"/>
      <w:r>
        <w:rPr>
          <w:rFonts w:eastAsia="Times New Roman"/>
          <w:bCs/>
          <w:lang w:val="en-US"/>
        </w:rPr>
        <w:t xml:space="preserve"> kali </w:t>
      </w:r>
      <w:proofErr w:type="spellStart"/>
      <w:r>
        <w:rPr>
          <w:rFonts w:eastAsia="Times New Roman"/>
          <w:bCs/>
          <w:lang w:val="en-US"/>
        </w:rPr>
        <w:t>ini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mempelajari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lebih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dalam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tentang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Sintaks-sintaks</w:t>
      </w:r>
      <w:proofErr w:type="spellEnd"/>
      <w:r>
        <w:rPr>
          <w:rFonts w:eastAsia="Times New Roman"/>
          <w:bCs/>
          <w:lang w:val="en-US"/>
        </w:rPr>
        <w:t xml:space="preserve"> PHP dan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menerapkan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aplikasinya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mengerjakan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permasalahan-permasalahan</w:t>
      </w:r>
      <w:proofErr w:type="spellEnd"/>
      <w:r>
        <w:rPr>
          <w:rFonts w:eastAsia="Times New Roman"/>
          <w:bCs/>
          <w:lang w:val="en-US"/>
        </w:rPr>
        <w:t xml:space="preserve"> yang </w:t>
      </w:r>
      <w:proofErr w:type="spellStart"/>
      <w:r>
        <w:rPr>
          <w:rFonts w:eastAsia="Times New Roman"/>
          <w:bCs/>
          <w:lang w:val="en-US"/>
        </w:rPr>
        <w:t>ada</w:t>
      </w:r>
      <w:proofErr w:type="spellEnd"/>
      <w:r>
        <w:rPr>
          <w:rFonts w:eastAsia="Times New Roman"/>
          <w:bCs/>
          <w:lang w:val="en-US"/>
        </w:rPr>
        <w:t>.</w:t>
      </w:r>
    </w:p>
    <w:p w14:paraId="00F4A46F" w14:textId="77777777" w:rsidR="00915981" w:rsidRPr="00915981" w:rsidRDefault="00915981" w:rsidP="00915981">
      <w:pPr>
        <w:spacing w:after="0" w:line="252" w:lineRule="auto"/>
        <w:jc w:val="both"/>
        <w:rPr>
          <w:rFonts w:eastAsia="Times New Roman"/>
          <w:bCs/>
          <w:lang w:val="en-US"/>
        </w:rPr>
      </w:pPr>
    </w:p>
    <w:p w14:paraId="363D6BBC" w14:textId="77777777" w:rsidR="0040579F" w:rsidRDefault="0040579F" w:rsidP="00A61BFE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6D5AD267" w14:textId="6E8ED2F4" w:rsidR="0040579F" w:rsidRPr="00915981" w:rsidRDefault="00915981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mengetahui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lebih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dalam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tentang</w:t>
      </w:r>
      <w:proofErr w:type="spellEnd"/>
      <w:r>
        <w:rPr>
          <w:rFonts w:eastAsia="Times New Roman"/>
          <w:bCs/>
          <w:lang w:val="en-US"/>
        </w:rPr>
        <w:t xml:space="preserve"> string, array, loop, function dan decision </w:t>
      </w:r>
      <w:proofErr w:type="spellStart"/>
      <w:r>
        <w:rPr>
          <w:rFonts w:eastAsia="Times New Roman"/>
          <w:bCs/>
          <w:lang w:val="en-US"/>
        </w:rPr>
        <w:t>dalam</w:t>
      </w:r>
      <w:proofErr w:type="spellEnd"/>
      <w:r>
        <w:rPr>
          <w:rFonts w:eastAsia="Times New Roman"/>
          <w:bCs/>
          <w:lang w:val="en-US"/>
        </w:rPr>
        <w:t xml:space="preserve"> PHP.</w:t>
      </w:r>
    </w:p>
    <w:p w14:paraId="70927896" w14:textId="61ECF497" w:rsidR="00915981" w:rsidRDefault="00915981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melakukan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modularisasi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dalam</w:t>
      </w:r>
      <w:proofErr w:type="spellEnd"/>
      <w:r>
        <w:rPr>
          <w:rFonts w:eastAsia="Times New Roman"/>
          <w:bCs/>
          <w:lang w:val="en-US"/>
        </w:rPr>
        <w:t xml:space="preserve"> PHP.</w:t>
      </w:r>
    </w:p>
    <w:p w14:paraId="5046A1B8" w14:textId="77777777" w:rsidR="0040579F" w:rsidRDefault="0040579F" w:rsidP="0040579F">
      <w:pPr>
        <w:spacing w:after="0"/>
      </w:pPr>
    </w:p>
    <w:p w14:paraId="40B6E3B0" w14:textId="77777777" w:rsidR="00EB136A" w:rsidRDefault="00EB136A" w:rsidP="0040579F">
      <w:pPr>
        <w:spacing w:after="0"/>
      </w:pPr>
    </w:p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8367F"/>
    <w:multiLevelType w:val="hybridMultilevel"/>
    <w:tmpl w:val="36CECBA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68C6"/>
    <w:multiLevelType w:val="hybridMultilevel"/>
    <w:tmpl w:val="2A963F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40F1E"/>
    <w:multiLevelType w:val="hybridMultilevel"/>
    <w:tmpl w:val="BB263B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96446"/>
    <w:multiLevelType w:val="multilevel"/>
    <w:tmpl w:val="2DDCD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6057CD"/>
    <w:multiLevelType w:val="hybridMultilevel"/>
    <w:tmpl w:val="4876335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13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A61BFE"/>
    <w:rsid w:val="00177AE8"/>
    <w:rsid w:val="00210F2D"/>
    <w:rsid w:val="0040579F"/>
    <w:rsid w:val="00915981"/>
    <w:rsid w:val="009576EC"/>
    <w:rsid w:val="00A61BFE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320C"/>
  <w15:chartTrackingRefBased/>
  <w15:docId w15:val="{0500513E-BE28-4609-97CA-0F2B062A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61B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75C39-FB17-45A5-8CE5-526A99A54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17</TotalTime>
  <Pages>23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2021-10-28T02:22:00Z</dcterms:created>
  <dcterms:modified xsi:type="dcterms:W3CDTF">2021-10-28T02:39:00Z</dcterms:modified>
</cp:coreProperties>
</file>