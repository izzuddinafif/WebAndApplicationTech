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59318" w14:textId="77777777" w:rsidR="0040579F" w:rsidRPr="0040579F" w:rsidRDefault="0040579F" w:rsidP="00B83AFE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LAPORAN RESMI</w:t>
      </w:r>
    </w:p>
    <w:p w14:paraId="4D5C0610" w14:textId="64C68EAE" w:rsidR="0040579F" w:rsidRDefault="0040579F" w:rsidP="00E65189">
      <w:pPr>
        <w:spacing w:after="0"/>
        <w:jc w:val="center"/>
        <w:rPr>
          <w:b/>
        </w:rPr>
      </w:pPr>
      <w:r>
        <w:rPr>
          <w:rFonts w:eastAsia="Times New Roman"/>
          <w:b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="00E65189">
        <w:rPr>
          <w:rFonts w:eastAsia="Times New Roman"/>
          <w:b/>
          <w:lang w:val="en-US"/>
        </w:rPr>
        <w:t>PHP</w:t>
      </w:r>
      <w:r>
        <w:rPr>
          <w:rFonts w:eastAsia="Times New Roman"/>
          <w:b/>
          <w:lang w:val="en-US"/>
        </w:rPr>
        <w:t xml:space="preserve"> </w:t>
      </w:r>
      <w:r w:rsidR="00E65189">
        <w:rPr>
          <w:rFonts w:eastAsia="Times New Roman"/>
          <w:b/>
          <w:lang w:val="en-US"/>
        </w:rPr>
        <w:t xml:space="preserve">WORKSHOP </w:t>
      </w:r>
      <w:r w:rsidR="00301141">
        <w:rPr>
          <w:rFonts w:eastAsia="Times New Roman"/>
          <w:b/>
          <w:lang w:val="en-US"/>
        </w:rPr>
        <w:t>TEKNOLOGI WEB DAN APLIKASI</w:t>
      </w:r>
    </w:p>
    <w:p w14:paraId="5E616F73" w14:textId="77777777" w:rsidR="0040579F" w:rsidRDefault="0040579F" w:rsidP="00B83AFE">
      <w:pPr>
        <w:spacing w:after="0"/>
        <w:jc w:val="center"/>
        <w:rPr>
          <w:rFonts w:eastAsia="Times New Roman"/>
          <w:b/>
        </w:rPr>
      </w:pPr>
    </w:p>
    <w:p w14:paraId="5AFD6E3C" w14:textId="77777777" w:rsidR="0040579F" w:rsidRDefault="0040579F" w:rsidP="00B83AFE">
      <w:pPr>
        <w:spacing w:after="0"/>
        <w:jc w:val="center"/>
        <w:rPr>
          <w:rFonts w:eastAsia="Times New Roman"/>
          <w:b/>
        </w:rPr>
      </w:pPr>
    </w:p>
    <w:p w14:paraId="477ADD5F" w14:textId="77777777" w:rsidR="0040579F" w:rsidRDefault="0040579F" w:rsidP="00B83AFE">
      <w:pPr>
        <w:spacing w:after="0"/>
        <w:jc w:val="center"/>
        <w:rPr>
          <w:rFonts w:eastAsia="Times New Roman"/>
          <w:b/>
        </w:rPr>
      </w:pPr>
    </w:p>
    <w:p w14:paraId="4F8B5CBA" w14:textId="77777777" w:rsidR="0040579F" w:rsidRDefault="0040579F" w:rsidP="00B83AFE">
      <w:pPr>
        <w:tabs>
          <w:tab w:val="left" w:pos="284"/>
        </w:tabs>
        <w:spacing w:after="0"/>
        <w:jc w:val="center"/>
      </w:pPr>
      <w:r>
        <w:rPr>
          <w:noProof/>
        </w:rPr>
        <w:drawing>
          <wp:inline distT="0" distB="0" distL="0" distR="0" wp14:anchorId="1EBCD7CE" wp14:editId="4DAFC3CA">
            <wp:extent cx="4282440" cy="42367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35E5" w14:textId="77777777" w:rsidR="0040579F" w:rsidRDefault="0040579F" w:rsidP="00B83AFE">
      <w:pPr>
        <w:spacing w:after="0"/>
      </w:pPr>
      <w:r>
        <w:t xml:space="preserve">  </w:t>
      </w:r>
    </w:p>
    <w:p w14:paraId="022D625E" w14:textId="77777777" w:rsidR="0040579F" w:rsidRDefault="0040579F" w:rsidP="00B83AFE">
      <w:pPr>
        <w:spacing w:after="0"/>
      </w:pPr>
    </w:p>
    <w:p w14:paraId="22237143" w14:textId="77777777" w:rsidR="0040579F" w:rsidRDefault="0040579F" w:rsidP="00B83AFE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Disusun Oleh :</w:t>
      </w:r>
    </w:p>
    <w:p w14:paraId="44BCEB43" w14:textId="77777777" w:rsidR="0040579F" w:rsidRDefault="0040579F" w:rsidP="00B83AFE">
      <w:pPr>
        <w:spacing w:after="0"/>
        <w:ind w:hanging="10"/>
        <w:jc w:val="center"/>
      </w:pPr>
      <w:r>
        <w:rPr>
          <w:rFonts w:eastAsia="Times New Roman"/>
          <w:b/>
        </w:rPr>
        <w:t>Izzuddin Ahmad Afif  (2421600011)</w:t>
      </w:r>
    </w:p>
    <w:p w14:paraId="1E9A449B" w14:textId="77777777" w:rsidR="0040579F" w:rsidRDefault="0040579F" w:rsidP="00B83AFE">
      <w:pPr>
        <w:spacing w:after="0"/>
        <w:ind w:hanging="10"/>
        <w:jc w:val="center"/>
      </w:pPr>
    </w:p>
    <w:p w14:paraId="1F46AAEE" w14:textId="77777777" w:rsidR="0040579F" w:rsidRDefault="0040579F" w:rsidP="00B83AFE">
      <w:pPr>
        <w:spacing w:after="0"/>
        <w:ind w:hanging="10"/>
        <w:jc w:val="center"/>
      </w:pPr>
    </w:p>
    <w:p w14:paraId="75181DE9" w14:textId="77777777" w:rsidR="0040579F" w:rsidRDefault="0040579F" w:rsidP="00B83AFE">
      <w:pPr>
        <w:spacing w:after="0"/>
        <w:ind w:hanging="10"/>
        <w:jc w:val="center"/>
        <w:rPr>
          <w:b/>
          <w:bCs/>
        </w:rPr>
      </w:pPr>
      <w:r>
        <w:rPr>
          <w:b/>
          <w:bCs/>
        </w:rPr>
        <w:t>Dosen :</w:t>
      </w:r>
    </w:p>
    <w:p w14:paraId="39406F5A" w14:textId="2D9DFFC2" w:rsidR="0040579F" w:rsidRDefault="00E65189" w:rsidP="00B83AFE">
      <w:pPr>
        <w:spacing w:after="0"/>
        <w:ind w:hanging="10"/>
        <w:jc w:val="center"/>
        <w:rPr>
          <w:rFonts w:eastAsia="Times New Roman"/>
          <w:b/>
          <w:bCs/>
        </w:rPr>
      </w:pPr>
      <w:r w:rsidRPr="00E65189">
        <w:rPr>
          <w:b/>
          <w:bCs/>
        </w:rPr>
        <w:t>Rahardhita Widyatra Sudibyo S.ST., MT., Ph.D</w:t>
      </w:r>
      <w:r w:rsidR="0040579F">
        <w:rPr>
          <w:b/>
          <w:bCs/>
        </w:rPr>
        <w:t>.</w:t>
      </w:r>
    </w:p>
    <w:p w14:paraId="77FCA556" w14:textId="77777777" w:rsidR="0040579F" w:rsidRDefault="0040579F" w:rsidP="00B83AFE">
      <w:pPr>
        <w:spacing w:after="0"/>
        <w:rPr>
          <w:rFonts w:eastAsia="Times New Roman"/>
          <w:b/>
          <w:bCs/>
        </w:rPr>
      </w:pPr>
    </w:p>
    <w:p w14:paraId="325FC5AF" w14:textId="77777777" w:rsidR="0040579F" w:rsidRDefault="0040579F" w:rsidP="00B83AFE">
      <w:pPr>
        <w:spacing w:after="0"/>
        <w:rPr>
          <w:b/>
          <w:bCs/>
        </w:rPr>
      </w:pPr>
    </w:p>
    <w:p w14:paraId="1F2FA4B7" w14:textId="77777777" w:rsidR="0040579F" w:rsidRDefault="0040579F" w:rsidP="00B83AFE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PROGRAM STUDI SARJANA TERAPAN TEKNOLOGI REKAYASA INTERNET</w:t>
      </w:r>
    </w:p>
    <w:p w14:paraId="01CEC7AB" w14:textId="77777777" w:rsidR="0040579F" w:rsidRDefault="0040579F" w:rsidP="00B83AFE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DEPARTEMEN TEKNIK ELEKTRO</w:t>
      </w:r>
    </w:p>
    <w:p w14:paraId="74CE8DA9" w14:textId="77777777" w:rsidR="0040579F" w:rsidRDefault="0040579F" w:rsidP="00B83AFE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POLITEKNIK ELEKTRONIKA NEGERI SURABAYA</w:t>
      </w:r>
    </w:p>
    <w:p w14:paraId="331D827C" w14:textId="77777777" w:rsidR="0040579F" w:rsidRDefault="0040579F" w:rsidP="00B83AFE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2021/2022</w:t>
      </w:r>
    </w:p>
    <w:p w14:paraId="0E23A3CB" w14:textId="77777777" w:rsidR="0040579F" w:rsidRDefault="0040579F" w:rsidP="00B83AFE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br w:type="page"/>
      </w:r>
      <w:r>
        <w:rPr>
          <w:rFonts w:eastAsia="Times New Roman"/>
          <w:b/>
          <w:lang w:val="en-US"/>
        </w:rPr>
        <w:lastRenderedPageBreak/>
        <w:t>BAB I</w:t>
      </w:r>
    </w:p>
    <w:p w14:paraId="084F66EF" w14:textId="77777777" w:rsidR="0040579F" w:rsidRDefault="0040579F" w:rsidP="00B83AFE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  <w:lang w:val="en-US"/>
        </w:rPr>
        <w:t>PENDAHULUAN</w:t>
      </w:r>
    </w:p>
    <w:p w14:paraId="6FA4923E" w14:textId="028FFE21" w:rsidR="0040579F" w:rsidRPr="0040579F" w:rsidRDefault="0040579F" w:rsidP="00B83AFE">
      <w:pPr>
        <w:spacing w:after="0"/>
        <w:rPr>
          <w:rFonts w:eastAsia="Times New Roman"/>
          <w:bCs/>
        </w:rPr>
      </w:pPr>
    </w:p>
    <w:p w14:paraId="2D9FE057" w14:textId="77777777" w:rsidR="00B83AFE" w:rsidRDefault="0040579F" w:rsidP="00B83AFE">
      <w:pPr>
        <w:numPr>
          <w:ilvl w:val="0"/>
          <w:numId w:val="8"/>
        </w:numPr>
        <w:spacing w:after="0"/>
        <w:ind w:left="0" w:firstLine="284"/>
        <w:rPr>
          <w:rFonts w:eastAsia="Times New Roman"/>
          <w:bCs/>
        </w:rPr>
      </w:pPr>
      <w:r>
        <w:rPr>
          <w:rFonts w:eastAsia="Times New Roman"/>
          <w:b/>
          <w:lang w:val="en-US"/>
        </w:rPr>
        <w:t>Tujuan Penelitian</w:t>
      </w:r>
    </w:p>
    <w:p w14:paraId="0C64A585" w14:textId="77777777" w:rsidR="00B83AFE" w:rsidRPr="00B83AFE" w:rsidRDefault="00B83AFE" w:rsidP="00B83AFE">
      <w:pPr>
        <w:numPr>
          <w:ilvl w:val="0"/>
          <w:numId w:val="10"/>
        </w:numPr>
        <w:spacing w:after="0"/>
        <w:rPr>
          <w:rFonts w:eastAsia="Times New Roman"/>
          <w:bCs/>
        </w:rPr>
      </w:pPr>
      <w:r>
        <w:rPr>
          <w:rFonts w:eastAsia="Times New Roman"/>
          <w:bCs/>
          <w:lang w:val="en-US"/>
        </w:rPr>
        <w:t>Memahami tentang PHP</w:t>
      </w:r>
    </w:p>
    <w:p w14:paraId="7713F630" w14:textId="77777777" w:rsidR="00B83AFE" w:rsidRPr="00B83AFE" w:rsidRDefault="00B83AFE" w:rsidP="00B83AFE">
      <w:pPr>
        <w:numPr>
          <w:ilvl w:val="0"/>
          <w:numId w:val="10"/>
        </w:numPr>
        <w:spacing w:after="0"/>
        <w:rPr>
          <w:rFonts w:eastAsia="Times New Roman"/>
          <w:bCs/>
        </w:rPr>
      </w:pPr>
      <w:r>
        <w:rPr>
          <w:rFonts w:eastAsia="Times New Roman"/>
          <w:bCs/>
          <w:lang w:val="en-US"/>
        </w:rPr>
        <w:t>Memahami instalasi Apache dan PHP</w:t>
      </w:r>
    </w:p>
    <w:p w14:paraId="390034C0" w14:textId="77777777" w:rsidR="00B83AFE" w:rsidRPr="00B83AFE" w:rsidRDefault="00B83AFE" w:rsidP="00B83AFE">
      <w:pPr>
        <w:numPr>
          <w:ilvl w:val="0"/>
          <w:numId w:val="10"/>
        </w:numPr>
        <w:spacing w:after="0"/>
        <w:rPr>
          <w:rFonts w:eastAsia="Times New Roman"/>
          <w:bCs/>
        </w:rPr>
      </w:pPr>
      <w:r>
        <w:rPr>
          <w:rFonts w:eastAsia="Times New Roman"/>
          <w:bCs/>
          <w:lang w:val="en-US"/>
        </w:rPr>
        <w:t>Memahami tag-tag dalam PHP</w:t>
      </w:r>
    </w:p>
    <w:p w14:paraId="56863D98" w14:textId="5CF44809" w:rsidR="0040579F" w:rsidRPr="00B83AFE" w:rsidRDefault="00B83AFE" w:rsidP="00B83AFE">
      <w:pPr>
        <w:numPr>
          <w:ilvl w:val="0"/>
          <w:numId w:val="10"/>
        </w:numPr>
        <w:spacing w:after="0"/>
        <w:rPr>
          <w:rFonts w:eastAsia="Times New Roman"/>
          <w:bCs/>
        </w:rPr>
      </w:pPr>
      <w:r>
        <w:rPr>
          <w:rFonts w:eastAsia="Times New Roman"/>
          <w:bCs/>
          <w:lang w:val="en-US"/>
        </w:rPr>
        <w:t>Memahammi tentang struktur kontrol</w:t>
      </w:r>
      <w:r w:rsidR="0040579F" w:rsidRPr="00B83AFE">
        <w:rPr>
          <w:rFonts w:eastAsia="Times New Roman"/>
          <w:b/>
          <w:lang w:val="en-US"/>
        </w:rPr>
        <w:br w:type="page"/>
      </w:r>
    </w:p>
    <w:p w14:paraId="28F95BF2" w14:textId="227C7868" w:rsidR="0040579F" w:rsidRDefault="0040579F" w:rsidP="00B83AFE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>BAB II</w:t>
      </w:r>
    </w:p>
    <w:p w14:paraId="01490EA3" w14:textId="77777777" w:rsidR="0040579F" w:rsidRDefault="0040579F" w:rsidP="00B83AFE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ANALISA DAN KESIMPULAN</w:t>
      </w:r>
    </w:p>
    <w:p w14:paraId="6AC32DC6" w14:textId="77777777" w:rsidR="0040579F" w:rsidRDefault="0040579F" w:rsidP="00B83AFE">
      <w:pPr>
        <w:spacing w:after="0"/>
        <w:rPr>
          <w:rFonts w:eastAsia="Times New Roman"/>
          <w:b/>
        </w:rPr>
      </w:pPr>
    </w:p>
    <w:p w14:paraId="5CBFE55D" w14:textId="3B488BBB" w:rsidR="0040579F" w:rsidRDefault="00B83AFE" w:rsidP="00B83AFE">
      <w:pPr>
        <w:numPr>
          <w:ilvl w:val="1"/>
          <w:numId w:val="11"/>
        </w:num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  <w:lang w:val="en-US"/>
        </w:rPr>
        <w:t xml:space="preserve"> </w:t>
      </w:r>
      <w:r w:rsidR="0040579F">
        <w:rPr>
          <w:rFonts w:eastAsia="Times New Roman"/>
          <w:b/>
        </w:rPr>
        <w:t>Hasil Praktikum</w:t>
      </w:r>
    </w:p>
    <w:p w14:paraId="70CFEAF1" w14:textId="5ED26D2C" w:rsidR="00B83AFE" w:rsidRPr="00B83AFE" w:rsidRDefault="00B83AFE" w:rsidP="00B83AFE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/>
          <w:lang w:val="en-US"/>
        </w:rPr>
        <w:t>Latihan:</w:t>
      </w:r>
    </w:p>
    <w:p w14:paraId="49B31563" w14:textId="77777777" w:rsidR="00B83AFE" w:rsidRPr="00B83AFE" w:rsidRDefault="00B83AFE" w:rsidP="00B83AFE">
      <w:pPr>
        <w:spacing w:after="0" w:line="252" w:lineRule="auto"/>
        <w:ind w:left="720"/>
        <w:rPr>
          <w:rFonts w:eastAsia="Times New Roman"/>
          <w:b/>
        </w:rPr>
      </w:pPr>
    </w:p>
    <w:p w14:paraId="7375237F" w14:textId="77777777" w:rsidR="00B83AFE" w:rsidRDefault="00B83AFE" w:rsidP="00B83AFE">
      <w:pPr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Pemakaian variable:</w:t>
      </w:r>
    </w:p>
    <w:p w14:paraId="6FDFBA64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t>Hasil:</w:t>
      </w:r>
    </w:p>
    <w:p w14:paraId="74FE86E3" w14:textId="77777777" w:rsidR="00B83AFE" w:rsidRDefault="00B83AFE" w:rsidP="00B83AFE">
      <w:pPr>
        <w:spacing w:after="0"/>
        <w:rPr>
          <w:lang w:val="en-US"/>
        </w:rPr>
      </w:pPr>
      <w:r w:rsidRPr="006D473A">
        <w:rPr>
          <w:noProof/>
          <w:lang w:val="en-US"/>
        </w:rPr>
        <w:drawing>
          <wp:inline distT="0" distB="0" distL="0" distR="0" wp14:anchorId="4F206E15" wp14:editId="2A2BF22C">
            <wp:extent cx="5943600" cy="32258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9658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t>Source code:</w:t>
      </w:r>
    </w:p>
    <w:p w14:paraId="30598CC1" w14:textId="77777777" w:rsidR="00B83AFE" w:rsidRDefault="00B83AFE" w:rsidP="00B83AFE">
      <w:pPr>
        <w:spacing w:after="0"/>
        <w:rPr>
          <w:lang w:val="en-US"/>
        </w:rPr>
      </w:pPr>
      <w:r w:rsidRPr="006D473A">
        <w:rPr>
          <w:noProof/>
          <w:lang w:val="en-US"/>
        </w:rPr>
        <w:drawing>
          <wp:inline distT="0" distB="0" distL="0" distR="0" wp14:anchorId="72F653F4" wp14:editId="6EFFACE7">
            <wp:extent cx="5943600" cy="32194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9955" w14:textId="77777777" w:rsidR="00B83AFE" w:rsidRDefault="00B83AFE" w:rsidP="00B83AFE">
      <w:pPr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lastRenderedPageBreak/>
        <w:t>Operator penugasan</w:t>
      </w:r>
    </w:p>
    <w:p w14:paraId="31FC4E30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t>Hasil:</w:t>
      </w:r>
    </w:p>
    <w:p w14:paraId="3750481A" w14:textId="77777777" w:rsidR="00B83AFE" w:rsidRPr="006D473A" w:rsidRDefault="00B83AFE" w:rsidP="00B83AFE">
      <w:pPr>
        <w:spacing w:after="0"/>
        <w:rPr>
          <w:lang w:val="en-US"/>
        </w:rPr>
      </w:pPr>
      <w:r w:rsidRPr="006D473A">
        <w:rPr>
          <w:noProof/>
          <w:lang w:val="en-US"/>
        </w:rPr>
        <w:drawing>
          <wp:inline distT="0" distB="0" distL="0" distR="0" wp14:anchorId="6198FE18" wp14:editId="4558D960">
            <wp:extent cx="5943600" cy="32258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DDEC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t>Souce code:</w:t>
      </w:r>
    </w:p>
    <w:p w14:paraId="56505D5B" w14:textId="77777777" w:rsidR="00B83AFE" w:rsidRPr="006D473A" w:rsidRDefault="00B83AFE" w:rsidP="00B83AFE">
      <w:pPr>
        <w:spacing w:after="0"/>
        <w:rPr>
          <w:lang w:val="en-US"/>
        </w:rPr>
      </w:pPr>
      <w:r w:rsidRPr="006D473A">
        <w:rPr>
          <w:noProof/>
          <w:lang w:val="en-US"/>
        </w:rPr>
        <w:drawing>
          <wp:inline distT="0" distB="0" distL="0" distR="0" wp14:anchorId="7C981EF9" wp14:editId="72E93442">
            <wp:extent cx="5943600" cy="32194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55DB" w14:textId="77777777" w:rsidR="00B83AFE" w:rsidRDefault="00B83AFE" w:rsidP="00B83AFE">
      <w:pPr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If-else:</w:t>
      </w:r>
    </w:p>
    <w:p w14:paraId="615C9EAE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lastRenderedPageBreak/>
        <w:t>Hasil:</w:t>
      </w:r>
      <w:r w:rsidRPr="006D473A">
        <w:rPr>
          <w:noProof/>
          <w:lang w:val="en-US"/>
        </w:rPr>
        <w:drawing>
          <wp:inline distT="0" distB="0" distL="0" distR="0" wp14:anchorId="7786C747" wp14:editId="0897E003">
            <wp:extent cx="5943600" cy="32258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572C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t>Source code:</w:t>
      </w:r>
    </w:p>
    <w:p w14:paraId="745D0447" w14:textId="77777777" w:rsidR="00B83AFE" w:rsidRDefault="00B83AFE" w:rsidP="00B83AFE">
      <w:pPr>
        <w:spacing w:after="0"/>
        <w:rPr>
          <w:lang w:val="en-US"/>
        </w:rPr>
      </w:pPr>
      <w:r w:rsidRPr="006D473A">
        <w:rPr>
          <w:noProof/>
          <w:lang w:val="en-US"/>
        </w:rPr>
        <w:drawing>
          <wp:inline distT="0" distB="0" distL="0" distR="0" wp14:anchorId="45799840" wp14:editId="64D29BD3">
            <wp:extent cx="5943600" cy="32194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1B12" w14:textId="77777777" w:rsidR="00B83AFE" w:rsidRDefault="00B83AFE" w:rsidP="00B83AFE">
      <w:pPr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Switch:</w:t>
      </w:r>
    </w:p>
    <w:p w14:paraId="7A6D3E01" w14:textId="77777777" w:rsidR="00B83AFE" w:rsidRDefault="00B83AFE" w:rsidP="00B83AFE">
      <w:pPr>
        <w:spacing w:after="0"/>
        <w:ind w:left="360"/>
        <w:rPr>
          <w:lang w:val="en-US"/>
        </w:rPr>
      </w:pPr>
      <w:r>
        <w:rPr>
          <w:lang w:val="en-US"/>
        </w:rPr>
        <w:lastRenderedPageBreak/>
        <w:t>Hasil:</w:t>
      </w:r>
      <w:r w:rsidRPr="006D473A">
        <w:rPr>
          <w:noProof/>
          <w:lang w:val="en-US"/>
        </w:rPr>
        <w:drawing>
          <wp:inline distT="0" distB="0" distL="0" distR="0" wp14:anchorId="7EB0DFEA" wp14:editId="628B1449">
            <wp:extent cx="5943600" cy="32258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9C9B" w14:textId="77777777" w:rsidR="00B83AFE" w:rsidRDefault="00B83AFE" w:rsidP="00B83AFE">
      <w:pPr>
        <w:spacing w:after="0"/>
        <w:ind w:left="360"/>
        <w:rPr>
          <w:lang w:val="en-US"/>
        </w:rPr>
      </w:pPr>
      <w:r>
        <w:rPr>
          <w:lang w:val="en-US"/>
        </w:rPr>
        <w:t>Source code:</w:t>
      </w:r>
      <w:r w:rsidRPr="006D473A">
        <w:rPr>
          <w:noProof/>
          <w:lang w:val="en-US"/>
        </w:rPr>
        <w:drawing>
          <wp:inline distT="0" distB="0" distL="0" distR="0" wp14:anchorId="0C960D2A" wp14:editId="7383B329">
            <wp:extent cx="5943600" cy="321945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C40B" w14:textId="77777777" w:rsidR="00B83AFE" w:rsidRDefault="00B83AFE" w:rsidP="00B83AFE">
      <w:pPr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Do while:</w:t>
      </w:r>
    </w:p>
    <w:p w14:paraId="79D1BCC0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lastRenderedPageBreak/>
        <w:t>Hasil:</w:t>
      </w:r>
      <w:r w:rsidRPr="0071494F">
        <w:rPr>
          <w:noProof/>
          <w:lang w:val="en-US"/>
        </w:rPr>
        <w:drawing>
          <wp:inline distT="0" distB="0" distL="0" distR="0" wp14:anchorId="1E7D20DC" wp14:editId="4162603A">
            <wp:extent cx="5943600" cy="32258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FB05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t>Source code:</w:t>
      </w:r>
      <w:r w:rsidRPr="0071494F">
        <w:rPr>
          <w:noProof/>
          <w:lang w:val="en-US"/>
        </w:rPr>
        <w:drawing>
          <wp:inline distT="0" distB="0" distL="0" distR="0" wp14:anchorId="761275C5" wp14:editId="3D3D0B91">
            <wp:extent cx="5943600" cy="321945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+</w:t>
      </w:r>
    </w:p>
    <w:p w14:paraId="6AA4F6F5" w14:textId="77777777" w:rsidR="00B83AFE" w:rsidRDefault="00B83AFE" w:rsidP="00B83AFE">
      <w:pPr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Break:</w:t>
      </w:r>
    </w:p>
    <w:p w14:paraId="55A316DB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lastRenderedPageBreak/>
        <w:t>Hasil:</w:t>
      </w:r>
      <w:r w:rsidRPr="0071494F">
        <w:rPr>
          <w:noProof/>
          <w:lang w:val="en-US"/>
        </w:rPr>
        <w:drawing>
          <wp:inline distT="0" distB="0" distL="0" distR="0" wp14:anchorId="69F17D09" wp14:editId="7056A76C">
            <wp:extent cx="5943600" cy="32194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A114" w14:textId="77777777" w:rsidR="00B83AFE" w:rsidRDefault="00B83AFE" w:rsidP="00B83AFE">
      <w:pPr>
        <w:spacing w:after="0"/>
        <w:rPr>
          <w:lang w:val="en-US"/>
        </w:rPr>
      </w:pPr>
      <w:r>
        <w:rPr>
          <w:lang w:val="en-US"/>
        </w:rPr>
        <w:t>Source code:</w:t>
      </w:r>
      <w:r w:rsidRPr="0071494F">
        <w:rPr>
          <w:noProof/>
          <w:lang w:val="en-US"/>
        </w:rPr>
        <w:drawing>
          <wp:inline distT="0" distB="0" distL="0" distR="0" wp14:anchorId="4761BC51" wp14:editId="0B82406D">
            <wp:extent cx="5943600" cy="322580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EFB6" w14:textId="5BE2B9F4" w:rsidR="00B83AFE" w:rsidRDefault="00B83AFE" w:rsidP="00B83AFE">
      <w:pPr>
        <w:spacing w:after="0" w:line="252" w:lineRule="auto"/>
        <w:ind w:left="720"/>
        <w:rPr>
          <w:rFonts w:eastAsia="Times New Roman"/>
          <w:b/>
        </w:rPr>
      </w:pPr>
    </w:p>
    <w:p w14:paraId="2404A015" w14:textId="607E0252" w:rsidR="005D1364" w:rsidRDefault="005D1364" w:rsidP="00B83AFE">
      <w:pPr>
        <w:spacing w:after="0" w:line="252" w:lineRule="auto"/>
        <w:ind w:left="720"/>
        <w:rPr>
          <w:rFonts w:eastAsia="Times New Roman"/>
          <w:b/>
        </w:rPr>
      </w:pPr>
    </w:p>
    <w:p w14:paraId="5D2BE292" w14:textId="779FF29F" w:rsidR="005D1364" w:rsidRDefault="005D1364" w:rsidP="00B83AFE">
      <w:pPr>
        <w:spacing w:after="0" w:line="252" w:lineRule="auto"/>
        <w:ind w:left="720"/>
        <w:rPr>
          <w:rFonts w:eastAsia="Times New Roman"/>
          <w:b/>
        </w:rPr>
      </w:pPr>
    </w:p>
    <w:p w14:paraId="4E2BBA11" w14:textId="7E8E0533" w:rsidR="005D1364" w:rsidRDefault="005D1364" w:rsidP="00B83AFE">
      <w:pPr>
        <w:spacing w:after="0" w:line="252" w:lineRule="auto"/>
        <w:ind w:left="720"/>
        <w:rPr>
          <w:rFonts w:eastAsia="Times New Roman"/>
          <w:b/>
        </w:rPr>
      </w:pPr>
    </w:p>
    <w:p w14:paraId="296A6C5E" w14:textId="72CC08EB" w:rsidR="005D1364" w:rsidRDefault="005D1364" w:rsidP="00B83AFE">
      <w:pPr>
        <w:spacing w:after="0" w:line="252" w:lineRule="auto"/>
        <w:ind w:left="720"/>
        <w:rPr>
          <w:rFonts w:eastAsia="Times New Roman"/>
          <w:b/>
        </w:rPr>
      </w:pPr>
    </w:p>
    <w:p w14:paraId="187F171C" w14:textId="5EA64AD6" w:rsidR="005D1364" w:rsidRDefault="005D1364" w:rsidP="00B83AFE">
      <w:pPr>
        <w:spacing w:after="0" w:line="252" w:lineRule="auto"/>
        <w:ind w:left="720"/>
        <w:rPr>
          <w:rFonts w:eastAsia="Times New Roman"/>
          <w:b/>
        </w:rPr>
      </w:pPr>
    </w:p>
    <w:p w14:paraId="2C91E064" w14:textId="77777777" w:rsidR="005D1364" w:rsidRPr="00B83AFE" w:rsidRDefault="005D1364" w:rsidP="00B83AFE">
      <w:pPr>
        <w:spacing w:after="0" w:line="252" w:lineRule="auto"/>
        <w:ind w:left="720"/>
        <w:rPr>
          <w:rFonts w:eastAsia="Times New Roman"/>
          <w:b/>
        </w:rPr>
      </w:pPr>
    </w:p>
    <w:p w14:paraId="39998FF9" w14:textId="797B10CE" w:rsidR="00B83AFE" w:rsidRPr="00B83AFE" w:rsidRDefault="00B83AFE" w:rsidP="00B83AFE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/>
          <w:lang w:val="en-US"/>
        </w:rPr>
        <w:lastRenderedPageBreak/>
        <w:t>Permasalahan</w:t>
      </w:r>
    </w:p>
    <w:p w14:paraId="0140A048" w14:textId="77777777" w:rsidR="00B83AFE" w:rsidRDefault="00B83AFE" w:rsidP="00B83AFE">
      <w:pPr>
        <w:spacing w:after="0" w:line="252" w:lineRule="auto"/>
        <w:ind w:left="720"/>
        <w:rPr>
          <w:rFonts w:eastAsia="Times New Roman"/>
          <w:b/>
        </w:rPr>
      </w:pPr>
    </w:p>
    <w:p w14:paraId="7C56EA68" w14:textId="43ECEF03" w:rsidR="00B83AFE" w:rsidRPr="00B83AFE" w:rsidRDefault="00B83AFE" w:rsidP="00B83AFE">
      <w:pPr>
        <w:numPr>
          <w:ilvl w:val="3"/>
          <w:numId w:val="6"/>
        </w:numPr>
        <w:spacing w:after="0" w:line="252" w:lineRule="auto"/>
        <w:ind w:left="709" w:hanging="283"/>
        <w:rPr>
          <w:rFonts w:eastAsia="Times New Roman"/>
          <w:bCs/>
          <w:lang w:val="en-US"/>
        </w:rPr>
      </w:pPr>
      <w:r>
        <w:rPr>
          <w:rFonts w:eastAsia="Times New Roman"/>
          <w:b/>
          <w:lang w:val="en-US"/>
        </w:rPr>
        <w:t>Kalkulator</w:t>
      </w:r>
    </w:p>
    <w:p w14:paraId="739A0C25" w14:textId="41DE1616" w:rsidR="00B83AFE" w:rsidRDefault="00B83AFE" w:rsidP="00B83AFE">
      <w:pPr>
        <w:numPr>
          <w:ilvl w:val="4"/>
          <w:numId w:val="6"/>
        </w:numPr>
        <w:spacing w:after="0" w:line="252" w:lineRule="auto"/>
        <w:ind w:left="1134"/>
        <w:rPr>
          <w:rFonts w:eastAsia="Times New Roman"/>
          <w:bCs/>
          <w:lang w:val="en-US"/>
        </w:rPr>
      </w:pPr>
      <w:r w:rsidRPr="00B83AFE">
        <w:rPr>
          <w:rFonts w:eastAsia="Times New Roman"/>
          <w:bCs/>
          <w:lang w:val="en-US"/>
        </w:rPr>
        <w:t>Penjumlahan</w:t>
      </w:r>
    </w:p>
    <w:p w14:paraId="000219CC" w14:textId="0049C74D" w:rsidR="005D1364" w:rsidRPr="00B83AFE" w:rsidRDefault="005D1364" w:rsidP="005D1364">
      <w:pPr>
        <w:spacing w:after="0" w:line="252" w:lineRule="auto"/>
        <w:rPr>
          <w:rFonts w:eastAsia="Times New Roman"/>
          <w:bCs/>
          <w:lang w:val="en-US"/>
        </w:rPr>
      </w:pPr>
      <w:r w:rsidRPr="005D1364">
        <w:rPr>
          <w:rFonts w:eastAsia="Times New Roman"/>
          <w:bCs/>
          <w:noProof/>
          <w:lang w:val="en-US"/>
        </w:rPr>
        <w:drawing>
          <wp:inline distT="0" distB="0" distL="0" distR="0" wp14:anchorId="7849208C" wp14:editId="276C6A90">
            <wp:extent cx="5943600" cy="644525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</w:p>
    <w:p w14:paraId="60510918" w14:textId="6E2AA7F4" w:rsidR="00B83AFE" w:rsidRDefault="00B83AFE" w:rsidP="00B83AFE">
      <w:pPr>
        <w:numPr>
          <w:ilvl w:val="4"/>
          <w:numId w:val="6"/>
        </w:numPr>
        <w:spacing w:after="0" w:line="252" w:lineRule="auto"/>
        <w:ind w:left="1134"/>
        <w:rPr>
          <w:rFonts w:eastAsia="Times New Roman"/>
          <w:bCs/>
          <w:lang w:val="en-US"/>
        </w:rPr>
      </w:pPr>
      <w:r>
        <w:rPr>
          <w:rFonts w:eastAsia="Times New Roman"/>
          <w:bCs/>
          <w:lang w:val="en-US"/>
        </w:rPr>
        <w:lastRenderedPageBreak/>
        <w:t>Pengurangan</w:t>
      </w:r>
    </w:p>
    <w:p w14:paraId="26BA204F" w14:textId="304D0214" w:rsidR="005D1364" w:rsidRDefault="005D1364" w:rsidP="005D1364">
      <w:pPr>
        <w:spacing w:after="0" w:line="252" w:lineRule="auto"/>
        <w:rPr>
          <w:rFonts w:eastAsia="Times New Roman"/>
          <w:bCs/>
          <w:lang w:val="en-US"/>
        </w:rPr>
      </w:pPr>
      <w:r w:rsidRPr="005D1364">
        <w:rPr>
          <w:rFonts w:eastAsia="Times New Roman"/>
          <w:bCs/>
          <w:noProof/>
          <w:lang w:val="en-US"/>
        </w:rPr>
        <w:drawing>
          <wp:inline distT="0" distB="0" distL="0" distR="0" wp14:anchorId="785E4D78" wp14:editId="71490B3B">
            <wp:extent cx="5943600" cy="644525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</w:p>
    <w:p w14:paraId="6CCAE0C8" w14:textId="1A40D2D1" w:rsidR="00B83AFE" w:rsidRDefault="00B83AFE" w:rsidP="00B83AFE">
      <w:pPr>
        <w:numPr>
          <w:ilvl w:val="4"/>
          <w:numId w:val="6"/>
        </w:numPr>
        <w:spacing w:after="0" w:line="252" w:lineRule="auto"/>
        <w:ind w:left="1134"/>
        <w:rPr>
          <w:rFonts w:eastAsia="Times New Roman"/>
          <w:bCs/>
          <w:lang w:val="en-US"/>
        </w:rPr>
      </w:pPr>
      <w:r>
        <w:rPr>
          <w:rFonts w:eastAsia="Times New Roman"/>
          <w:bCs/>
          <w:lang w:val="en-US"/>
        </w:rPr>
        <w:lastRenderedPageBreak/>
        <w:t>Perkalian</w:t>
      </w:r>
    </w:p>
    <w:p w14:paraId="43E4637B" w14:textId="66098128" w:rsidR="005D1364" w:rsidRDefault="005D1364" w:rsidP="005D1364">
      <w:pPr>
        <w:spacing w:after="0" w:line="252" w:lineRule="auto"/>
        <w:rPr>
          <w:rFonts w:eastAsia="Times New Roman"/>
          <w:bCs/>
          <w:lang w:val="en-US"/>
        </w:rPr>
      </w:pPr>
      <w:r w:rsidRPr="005D1364">
        <w:rPr>
          <w:rFonts w:eastAsia="Times New Roman"/>
          <w:bCs/>
          <w:noProof/>
          <w:lang w:val="en-US"/>
        </w:rPr>
        <w:drawing>
          <wp:inline distT="0" distB="0" distL="0" distR="0" wp14:anchorId="53855161" wp14:editId="14AA486B">
            <wp:extent cx="5943600" cy="644525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</w:p>
    <w:p w14:paraId="6FF7AD1E" w14:textId="0EB5EFDE" w:rsidR="00B83AFE" w:rsidRDefault="00B83AFE" w:rsidP="00B83AFE">
      <w:pPr>
        <w:numPr>
          <w:ilvl w:val="4"/>
          <w:numId w:val="6"/>
        </w:numPr>
        <w:spacing w:after="0" w:line="252" w:lineRule="auto"/>
        <w:ind w:left="1134"/>
        <w:rPr>
          <w:rFonts w:eastAsia="Times New Roman"/>
          <w:bCs/>
          <w:lang w:val="en-US"/>
        </w:rPr>
      </w:pPr>
      <w:r>
        <w:rPr>
          <w:rFonts w:eastAsia="Times New Roman"/>
          <w:bCs/>
          <w:lang w:val="en-US"/>
        </w:rPr>
        <w:lastRenderedPageBreak/>
        <w:t>Pembagian</w:t>
      </w:r>
    </w:p>
    <w:p w14:paraId="74BFD5D6" w14:textId="33CBAABC" w:rsidR="005D1364" w:rsidRDefault="005D1364" w:rsidP="005D1364">
      <w:pPr>
        <w:spacing w:after="0" w:line="252" w:lineRule="auto"/>
        <w:rPr>
          <w:rFonts w:eastAsia="Times New Roman"/>
          <w:bCs/>
          <w:lang w:val="en-US"/>
        </w:rPr>
      </w:pPr>
      <w:r w:rsidRPr="005D1364">
        <w:rPr>
          <w:rFonts w:eastAsia="Times New Roman"/>
          <w:bCs/>
          <w:noProof/>
          <w:lang w:val="en-US"/>
        </w:rPr>
        <w:drawing>
          <wp:inline distT="0" distB="0" distL="0" distR="0" wp14:anchorId="2AD32D00" wp14:editId="388783F5">
            <wp:extent cx="5943600" cy="644525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  <w:r>
        <w:rPr>
          <w:rFonts w:eastAsia="Times New Roman"/>
          <w:bCs/>
          <w:lang w:val="en-US"/>
        </w:rPr>
        <w:br/>
      </w:r>
    </w:p>
    <w:p w14:paraId="14A322B0" w14:textId="4E3EF768" w:rsidR="00B83AFE" w:rsidRPr="00B83AFE" w:rsidRDefault="00B83AFE" w:rsidP="00B83AFE">
      <w:pPr>
        <w:numPr>
          <w:ilvl w:val="4"/>
          <w:numId w:val="6"/>
        </w:numPr>
        <w:spacing w:after="0" w:line="252" w:lineRule="auto"/>
        <w:ind w:left="1134"/>
        <w:rPr>
          <w:rFonts w:eastAsia="Times New Roman"/>
          <w:bCs/>
          <w:lang w:val="en-US"/>
        </w:rPr>
      </w:pPr>
      <w:r>
        <w:rPr>
          <w:rFonts w:eastAsia="Times New Roman"/>
          <w:bCs/>
          <w:lang w:val="en-US"/>
        </w:rPr>
        <w:lastRenderedPageBreak/>
        <w:t>Modulus</w:t>
      </w:r>
    </w:p>
    <w:p w14:paraId="77B9674C" w14:textId="76D57956" w:rsidR="00EB136A" w:rsidRDefault="005D1364" w:rsidP="00B83AFE">
      <w:pPr>
        <w:spacing w:after="0"/>
      </w:pPr>
      <w:r w:rsidRPr="005D1364">
        <w:rPr>
          <w:noProof/>
        </w:rPr>
        <w:drawing>
          <wp:inline distT="0" distB="0" distL="0" distR="0" wp14:anchorId="1CF5E7E1" wp14:editId="6D11B892">
            <wp:extent cx="5943600" cy="644525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D4D8" w14:textId="77777777" w:rsidR="00B17743" w:rsidRDefault="00B17743" w:rsidP="00B83AFE">
      <w:pPr>
        <w:spacing w:after="0"/>
      </w:pPr>
    </w:p>
    <w:p w14:paraId="5C3424C8" w14:textId="76069D82" w:rsidR="00B17743" w:rsidRPr="00B17743" w:rsidRDefault="00B17743" w:rsidP="00B83AFE">
      <w:pPr>
        <w:spacing w:after="0"/>
        <w:rPr>
          <w:lang w:val="en-US"/>
        </w:rPr>
      </w:pPr>
      <w:r>
        <w:rPr>
          <w:lang w:val="en-US"/>
        </w:rPr>
        <w:t>Source code:</w:t>
      </w:r>
    </w:p>
    <w:p w14:paraId="6911C8E2" w14:textId="75057156" w:rsidR="005D1364" w:rsidRDefault="00B17743" w:rsidP="00B83AFE">
      <w:pPr>
        <w:spacing w:after="0"/>
        <w:rPr>
          <w:lang w:val="en-US"/>
        </w:rPr>
      </w:pPr>
      <w:r w:rsidRPr="00B17743">
        <w:rPr>
          <w:lang w:val="en-US"/>
        </w:rPr>
        <w:lastRenderedPageBreak/>
        <w:drawing>
          <wp:inline distT="0" distB="0" distL="0" distR="0" wp14:anchorId="13C3F680" wp14:editId="1E0305E2">
            <wp:extent cx="5943600" cy="64452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6BE1" w14:textId="276F1682" w:rsidR="00B17743" w:rsidRDefault="00B17743" w:rsidP="00B17743">
      <w:pPr>
        <w:spacing w:after="0"/>
        <w:rPr>
          <w:lang w:val="en-US"/>
        </w:rPr>
      </w:pPr>
    </w:p>
    <w:p w14:paraId="6BBF352B" w14:textId="78B29939" w:rsidR="00B17743" w:rsidRDefault="00B17743" w:rsidP="00B17743">
      <w:pPr>
        <w:spacing w:after="0"/>
        <w:rPr>
          <w:lang w:val="en-US"/>
        </w:rPr>
      </w:pPr>
      <w:r w:rsidRPr="00B17743">
        <w:rPr>
          <w:lang w:val="en-US"/>
        </w:rPr>
        <w:t>2.</w:t>
      </w:r>
      <w:r>
        <w:rPr>
          <w:lang w:val="en-US"/>
        </w:rPr>
        <w:t xml:space="preserve">  Program belanja:</w:t>
      </w:r>
    </w:p>
    <w:p w14:paraId="76AD0741" w14:textId="728E97B3" w:rsidR="00B17743" w:rsidRDefault="00B17743" w:rsidP="00B17743">
      <w:pPr>
        <w:spacing w:after="0"/>
        <w:rPr>
          <w:lang w:val="en-US"/>
        </w:rPr>
      </w:pPr>
      <w:r w:rsidRPr="00B17743">
        <w:rPr>
          <w:lang w:val="en-US"/>
        </w:rPr>
        <w:lastRenderedPageBreak/>
        <w:drawing>
          <wp:inline distT="0" distB="0" distL="0" distR="0" wp14:anchorId="1178775F" wp14:editId="3DD013A6">
            <wp:extent cx="5943600" cy="644525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AA68" w14:textId="0D62C878" w:rsidR="00B17743" w:rsidRDefault="00B17743" w:rsidP="00B17743">
      <w:pPr>
        <w:spacing w:after="0"/>
        <w:rPr>
          <w:lang w:val="en-US"/>
        </w:rPr>
      </w:pPr>
    </w:p>
    <w:p w14:paraId="21B14FA7" w14:textId="46A82040" w:rsidR="00B17743" w:rsidRDefault="00B17743" w:rsidP="00B17743">
      <w:pPr>
        <w:spacing w:after="0"/>
        <w:rPr>
          <w:lang w:val="en-US"/>
        </w:rPr>
      </w:pPr>
      <w:r>
        <w:rPr>
          <w:lang w:val="en-US"/>
        </w:rPr>
        <w:t>Source code:</w:t>
      </w:r>
    </w:p>
    <w:p w14:paraId="3AEA24A5" w14:textId="0A2AAF12" w:rsidR="00B17743" w:rsidRDefault="008C000D" w:rsidP="00B17743">
      <w:pPr>
        <w:spacing w:after="0"/>
        <w:rPr>
          <w:lang w:val="en-US"/>
        </w:rPr>
      </w:pPr>
      <w:r w:rsidRPr="008C000D">
        <w:rPr>
          <w:lang w:val="en-US"/>
        </w:rPr>
        <w:lastRenderedPageBreak/>
        <w:drawing>
          <wp:inline distT="0" distB="0" distL="0" distR="0" wp14:anchorId="228B023C" wp14:editId="6FC1B159">
            <wp:extent cx="5943600" cy="64452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7806" w14:textId="77777777" w:rsidR="008C000D" w:rsidRDefault="008C000D" w:rsidP="00B17743">
      <w:pPr>
        <w:spacing w:after="0"/>
        <w:rPr>
          <w:lang w:val="en-US"/>
        </w:rPr>
      </w:pPr>
    </w:p>
    <w:p w14:paraId="70E0478A" w14:textId="48399D58" w:rsidR="008C000D" w:rsidRPr="00B044B2" w:rsidRDefault="008C000D" w:rsidP="008C000D">
      <w:pPr>
        <w:numPr>
          <w:ilvl w:val="1"/>
          <w:numId w:val="11"/>
        </w:numPr>
        <w:spacing w:after="0"/>
        <w:rPr>
          <w:lang w:val="en-US"/>
        </w:rPr>
      </w:pPr>
      <w:r>
        <w:rPr>
          <w:lang w:val="en-US"/>
        </w:rPr>
        <w:t>Analisa</w:t>
      </w:r>
      <w:r>
        <w:rPr>
          <w:lang w:val="en-US"/>
        </w:rPr>
        <w:br/>
        <w:t>Pada praktikum kali ini,</w:t>
      </w:r>
      <w:r>
        <w:t xml:space="preserve"> kita menggunakan bahasa PHP untuk memecahkan masalah yang disediakan. Setelah mengerjakan latihan dan memahami sintaks-sintaks serta pola pikir bahasa pemrograman PHP, saya mengerjakan soal permasalahan. Soal pertama adalah kalkulator</w:t>
      </w:r>
      <w:r w:rsidR="009F4C45">
        <w:t xml:space="preserve"> dengan 5 operator. Saya menggunakan switch decision dari operator untuk menentukan apakah operator adalah salah satu dari 5 operator sah lalu memproses variabel-variabel terinput sesuai operator yang diinput, jika tidak diterima input yang sah, program akan echo pesan default untuk inputkan operator yang sah. Program belanja online dapat saya </w:t>
      </w:r>
      <w:r w:rsidR="009F4C45">
        <w:lastRenderedPageBreak/>
        <w:t>kerjakan d</w:t>
      </w:r>
      <w:r>
        <w:t>engan sedikit belajar lagi tentang array</w:t>
      </w:r>
      <w:r w:rsidR="009F4C45">
        <w:t>, beberapa variabel saya atur untuk menjadi</w:t>
      </w:r>
      <w:r w:rsidR="00B044B2">
        <w:t xml:space="preserve"> array supaya dapat memuat lebih dari 1 data. Kemudian saya lakukan loop for untuk menampilkan nilai dari array.</w:t>
      </w:r>
    </w:p>
    <w:p w14:paraId="65560D1C" w14:textId="77777777" w:rsidR="00B044B2" w:rsidRDefault="00B044B2" w:rsidP="00B044B2">
      <w:pPr>
        <w:spacing w:after="0"/>
        <w:ind w:left="360"/>
        <w:rPr>
          <w:lang w:val="en-US"/>
        </w:rPr>
      </w:pPr>
    </w:p>
    <w:p w14:paraId="553BCDAE" w14:textId="77777777" w:rsidR="00B044B2" w:rsidRDefault="00B044B2" w:rsidP="00B044B2">
      <w:pPr>
        <w:numPr>
          <w:ilvl w:val="1"/>
          <w:numId w:val="11"/>
        </w:numPr>
        <w:spacing w:after="0"/>
        <w:rPr>
          <w:lang w:val="en-US"/>
        </w:rPr>
      </w:pPr>
      <w:r>
        <w:t>Kesimpulan</w:t>
      </w:r>
    </w:p>
    <w:p w14:paraId="262D737D" w14:textId="64C5A9F0" w:rsidR="00B044B2" w:rsidRDefault="00B044B2" w:rsidP="00B044B2">
      <w:pPr>
        <w:numPr>
          <w:ilvl w:val="0"/>
          <w:numId w:val="15"/>
        </w:numPr>
        <w:spacing w:after="0"/>
        <w:rPr>
          <w:lang w:val="en-US"/>
        </w:rPr>
      </w:pPr>
      <w:r>
        <w:rPr>
          <w:rFonts w:eastAsia="Times New Roman"/>
          <w:bCs/>
        </w:rPr>
        <w:t>Kita dapat memahami m</w:t>
      </w:r>
      <w:r w:rsidRPr="00B044B2">
        <w:rPr>
          <w:rFonts w:eastAsia="Times New Roman"/>
          <w:bCs/>
          <w:lang w:val="en-US"/>
        </w:rPr>
        <w:t>emahami tentang PHP</w:t>
      </w:r>
    </w:p>
    <w:p w14:paraId="0B5726F7" w14:textId="4DCDD9CD" w:rsidR="00B044B2" w:rsidRPr="00B044B2" w:rsidRDefault="00B044B2" w:rsidP="00B044B2">
      <w:pPr>
        <w:numPr>
          <w:ilvl w:val="0"/>
          <w:numId w:val="15"/>
        </w:numPr>
        <w:spacing w:after="0"/>
        <w:rPr>
          <w:lang w:val="en-US"/>
        </w:rPr>
      </w:pPr>
      <w:r>
        <w:rPr>
          <w:rFonts w:eastAsia="Times New Roman"/>
          <w:bCs/>
        </w:rPr>
        <w:t xml:space="preserve">Kita dapat </w:t>
      </w:r>
      <w:r w:rsidRPr="00B044B2">
        <w:rPr>
          <w:rFonts w:eastAsia="Times New Roman"/>
          <w:bCs/>
          <w:lang w:val="en-US"/>
        </w:rPr>
        <w:t>emahami instalasi Apache dan PHP</w:t>
      </w:r>
      <w:r>
        <w:t>\</w:t>
      </w:r>
    </w:p>
    <w:p w14:paraId="5FB9EA0D" w14:textId="65A4E0CC" w:rsidR="00B044B2" w:rsidRDefault="00B044B2" w:rsidP="00B044B2">
      <w:pPr>
        <w:numPr>
          <w:ilvl w:val="0"/>
          <w:numId w:val="15"/>
        </w:numPr>
        <w:spacing w:after="0"/>
        <w:rPr>
          <w:lang w:val="en-US"/>
        </w:rPr>
      </w:pPr>
      <w:r>
        <w:rPr>
          <w:rFonts w:eastAsia="Times New Roman"/>
          <w:bCs/>
        </w:rPr>
        <w:t>Kita dapat m</w:t>
      </w:r>
      <w:r w:rsidRPr="00B044B2">
        <w:rPr>
          <w:rFonts w:eastAsia="Times New Roman"/>
          <w:bCs/>
          <w:lang w:val="en-US"/>
        </w:rPr>
        <w:t>emahami tag-tag dalam PHP</w:t>
      </w:r>
    </w:p>
    <w:p w14:paraId="71D9EB3F" w14:textId="60D02CED" w:rsidR="00B044B2" w:rsidRPr="00B044B2" w:rsidRDefault="00B044B2" w:rsidP="00B044B2">
      <w:pPr>
        <w:numPr>
          <w:ilvl w:val="0"/>
          <w:numId w:val="15"/>
        </w:numPr>
        <w:spacing w:after="0"/>
        <w:rPr>
          <w:lang w:val="en-US"/>
        </w:rPr>
      </w:pPr>
      <w:r>
        <w:rPr>
          <w:rFonts w:eastAsia="Times New Roman"/>
          <w:bCs/>
        </w:rPr>
        <w:t>Kita dapat m</w:t>
      </w:r>
      <w:r w:rsidRPr="00B044B2">
        <w:rPr>
          <w:rFonts w:eastAsia="Times New Roman"/>
          <w:bCs/>
          <w:lang w:val="en-US"/>
        </w:rPr>
        <w:t xml:space="preserve">emahammi tentang struktur </w:t>
      </w:r>
      <w:r>
        <w:rPr>
          <w:rFonts w:eastAsia="Times New Roman"/>
          <w:bCs/>
          <w:lang w:val="en-US"/>
        </w:rPr>
        <w:t>control</w:t>
      </w:r>
    </w:p>
    <w:p w14:paraId="2CA0BEF8" w14:textId="3B74CBFA" w:rsidR="00B044B2" w:rsidRPr="00B044B2" w:rsidRDefault="00B044B2" w:rsidP="00B044B2">
      <w:pPr>
        <w:numPr>
          <w:ilvl w:val="0"/>
          <w:numId w:val="15"/>
        </w:numPr>
        <w:spacing w:after="0"/>
        <w:rPr>
          <w:lang w:val="en-US"/>
        </w:rPr>
      </w:pPr>
      <w:r>
        <w:rPr>
          <w:rFonts w:eastAsia="Times New Roman"/>
          <w:bCs/>
        </w:rPr>
        <w:t>Saya mempelajari tentang Array dalam bahasa pemrograman PHP</w:t>
      </w:r>
    </w:p>
    <w:sectPr w:rsidR="00B044B2" w:rsidRPr="00B044B2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27E"/>
    <w:multiLevelType w:val="hybridMultilevel"/>
    <w:tmpl w:val="5F9AFE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A1C32"/>
    <w:multiLevelType w:val="hybridMultilevel"/>
    <w:tmpl w:val="20F494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81BAE"/>
    <w:multiLevelType w:val="hybridMultilevel"/>
    <w:tmpl w:val="A50670D8"/>
    <w:lvl w:ilvl="0" w:tplc="07CA32A8">
      <w:start w:val="1"/>
      <w:numFmt w:val="decimal"/>
      <w:lvlText w:val="%1."/>
      <w:lvlJc w:val="left"/>
      <w:pPr>
        <w:ind w:left="1080" w:hanging="72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D011D4"/>
    <w:multiLevelType w:val="hybridMultilevel"/>
    <w:tmpl w:val="5F7207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631DA"/>
    <w:multiLevelType w:val="hybridMultilevel"/>
    <w:tmpl w:val="DCEE3E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C25C1"/>
    <w:multiLevelType w:val="hybridMultilevel"/>
    <w:tmpl w:val="B0BEED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4626FE"/>
    <w:multiLevelType w:val="hybridMultilevel"/>
    <w:tmpl w:val="3D36C8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25530"/>
    <w:multiLevelType w:val="multilevel"/>
    <w:tmpl w:val="B292F96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8" w15:restartNumberingAfterBreak="0">
    <w:nsid w:val="3DA816C7"/>
    <w:multiLevelType w:val="hybridMultilevel"/>
    <w:tmpl w:val="F7CA86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F61C7A"/>
    <w:multiLevelType w:val="hybridMultilevel"/>
    <w:tmpl w:val="EBD8619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EF1902"/>
    <w:multiLevelType w:val="hybridMultilevel"/>
    <w:tmpl w:val="1DB28596"/>
    <w:lvl w:ilvl="0" w:tplc="5EC07AC4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75CA23C6"/>
    <w:multiLevelType w:val="hybridMultilevel"/>
    <w:tmpl w:val="E89AF6C0"/>
    <w:lvl w:ilvl="0" w:tplc="33D027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6142E2E"/>
    <w:multiLevelType w:val="hybridMultilevel"/>
    <w:tmpl w:val="F61AF622"/>
    <w:lvl w:ilvl="0" w:tplc="8C260AE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7D338D3"/>
    <w:multiLevelType w:val="multilevel"/>
    <w:tmpl w:val="E9B2F3B4"/>
    <w:lvl w:ilvl="0">
      <w:start w:val="3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b/>
      </w:rPr>
    </w:lvl>
  </w:abstractNum>
  <w:abstractNum w:abstractNumId="14" w15:restartNumberingAfterBreak="0">
    <w:nsid w:val="7CA23978"/>
    <w:multiLevelType w:val="multilevel"/>
    <w:tmpl w:val="D28E2030"/>
    <w:lvl w:ilvl="0">
      <w:start w:val="1"/>
      <w:numFmt w:val="decimal"/>
      <w:lvlText w:val="%1."/>
      <w:lvlJc w:val="left"/>
      <w:pPr>
        <w:ind w:left="35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730" w:hanging="720"/>
      </w:pPr>
      <w:rPr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</w:lvl>
    <w:lvl w:ilvl="4">
      <w:start w:val="1"/>
      <w:numFmt w:val="decimal"/>
      <w:isLgl/>
      <w:lvlText w:val="%1.%2.%3.%4.%5."/>
      <w:lvlJc w:val="left"/>
      <w:pPr>
        <w:ind w:left="1110" w:hanging="1080"/>
      </w:pPr>
    </w:lvl>
    <w:lvl w:ilvl="5">
      <w:start w:val="1"/>
      <w:numFmt w:val="decimal"/>
      <w:isLgl/>
      <w:lvlText w:val="%1.%2.%3.%4.%5.%6."/>
      <w:lvlJc w:val="left"/>
      <w:pPr>
        <w:ind w:left="1120" w:hanging="1080"/>
      </w:pPr>
    </w:lvl>
    <w:lvl w:ilvl="6">
      <w:start w:val="1"/>
      <w:numFmt w:val="decimal"/>
      <w:isLgl/>
      <w:lvlText w:val="%1.%2.%3.%4.%5.%6.%7."/>
      <w:lvlJc w:val="left"/>
      <w:pPr>
        <w:ind w:left="1490" w:hanging="1440"/>
      </w:p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3"/>
  </w:num>
  <w:num w:numId="10">
    <w:abstractNumId w:val="11"/>
  </w:num>
  <w:num w:numId="11">
    <w:abstractNumId w:val="7"/>
  </w:num>
  <w:num w:numId="12">
    <w:abstractNumId w:val="6"/>
  </w:num>
  <w:num w:numId="13">
    <w:abstractNumId w:val="0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1szS2MDUzMLM0MDdQ0lEKTi0uzszPAykwrgUAkOZB8SwAAAA="/>
  </w:docVars>
  <w:rsids>
    <w:rsidRoot w:val="00B83AFE"/>
    <w:rsid w:val="00177AE8"/>
    <w:rsid w:val="00210F2D"/>
    <w:rsid w:val="00301141"/>
    <w:rsid w:val="0040579F"/>
    <w:rsid w:val="005D1364"/>
    <w:rsid w:val="007B2813"/>
    <w:rsid w:val="008C000D"/>
    <w:rsid w:val="009576EC"/>
    <w:rsid w:val="009F4C45"/>
    <w:rsid w:val="00B044B2"/>
    <w:rsid w:val="00B17743"/>
    <w:rsid w:val="00B83AFE"/>
    <w:rsid w:val="00CA12B9"/>
    <w:rsid w:val="00E65189"/>
    <w:rsid w:val="00EB136A"/>
    <w:rsid w:val="00F2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BC7E3"/>
  <w15:chartTrackingRefBased/>
  <w15:docId w15:val="{FD9D3E37-B996-4369-9537-193BF38B6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4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  <w:style w:type="table" w:styleId="TableGrid">
    <w:name w:val="Table Grid"/>
    <w:basedOn w:val="TableNormal"/>
    <w:uiPriority w:val="39"/>
    <w:rsid w:val="004057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zud\Documents\Custom%20Office%20Templates\LAPORAN%20RESM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LAPORAN RESMI.dotx</Template>
  <TotalTime>603</TotalTime>
  <Pages>17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3</cp:revision>
  <dcterms:created xsi:type="dcterms:W3CDTF">2021-10-13T16:00:00Z</dcterms:created>
  <dcterms:modified xsi:type="dcterms:W3CDTF">2021-10-14T02:35:00Z</dcterms:modified>
</cp:coreProperties>
</file>